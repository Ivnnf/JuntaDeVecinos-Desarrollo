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6E4C361D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Informe de cierre Sprint 04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APT - 04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>
            <w:pPr>
              <w:jc w:val="left"/>
            </w:pPr>
            <w:r>
              <w:rPr>
                <w:rFonts w:ascii="Tahoma" w:hAnsi="Tahoma"/>
                <w:b w:val="0"/>
                <w:sz w:val="18"/>
              </w:rPr>
              <w:t>Asignatura Portafolio de Título</w:t>
            </w:r>
          </w:p>
        </w:tc>
        <w:tc>
          <w:tcPr>
            <w:tcW w:w="2692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Equipo de Proyecto APT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Completar al cierre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Plataforma Inteligente de Gestión y Caracterización Comunitaria para Juntas de Vecinos</w:t>
            </w:r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Ivan Tamayo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Rodrigo Romero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Richard Diaz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49A9B56E" w:rsidR="004922AA" w:rsidRPr="004922AA" w:rsidRDefault="004922AA" w:rsidP="004922AA">
      <w:pPr>
        <w:tabs>
          <w:tab w:val="left" w:pos="1368"/>
        </w:tabs>
        <w:spacing w:after="160"/>
      </w:pPr>
      <w:r>
        <w:rPr>
          <w:rFonts w:ascii="Tahoma" w:hAnsi="Tahoma"/>
          <w:sz w:val="18"/>
        </w:rPr>
        <w:t>Este informe corresponde al Sprint 04 del Proyecto APT, una plataforma web orientada a apoyar la gestión y caracterización comunitaria de juntas de vecinos, mediante funcionalidades de administración, comunicación, participación, solicitudes, indicadores y apoyo mediante IA. El documento se completará con los resultados reales al cierre de la iteración.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3030047C" w14:textId="775BDEAE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Estado del informe: pendiente de completar al cierre del Sprint. Planificación vigente: Semanas 11–12, 10 días hábiles; 4 Historias de Usuario, 32 Story Points. Alcance planificado: HU-13: Comunicarse con la directiva; HU-14: Registrar caracterización comunitaria; HU-15: Generar indicadores comunitarios; HU-16: Visualizar panel de gestión y exportar reportes.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644FF33D" w14:textId="1B054B33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Pendiente de completar al cierre. Registrar aquí las tareas efectivamente realizadas y las postergadas, indicando motivo y reprogramación cuando corresponda. Como referencia, el Sprint Backlog contempla 25 tareas y 128 horas estimadas.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7FBBAEA4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Sprint 5 (Semanas 13–14): HU-17 Dashboard municipal y exportación; HU-18 Filtros territoriales; HU-19 Chatbot FAQ con Gemini API para Vecino y Directiva/Dirigente.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000ADD5F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Adjuntar al cierre las evidencias que respalden el avance: capturas de funcionalidades, commits o Pull Requests del repositorio oficial, resultados de pruebas, evidencias de API/BD/interfaz y otros antecedentes asociados a tareas terminadas o postergadas.</w:t>
      </w:r>
    </w:p>
    <w:sectPr w:rsidR="004922AA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F136" w14:textId="77777777" w:rsidR="00BE0EE6" w:rsidRDefault="00BE0EE6">
      <w:r>
        <w:separator/>
      </w:r>
    </w:p>
  </w:endnote>
  <w:endnote w:type="continuationSeparator" w:id="0">
    <w:p w14:paraId="5400C301" w14:textId="77777777" w:rsidR="00BE0EE6" w:rsidRDefault="00BE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&#13;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BD16B" w14:textId="77777777" w:rsidR="00BE0EE6" w:rsidRDefault="00BE0EE6">
      <w:r>
        <w:separator/>
      </w:r>
    </w:p>
  </w:footnote>
  <w:footnote w:type="continuationSeparator" w:id="0">
    <w:p w14:paraId="1A44BAB3" w14:textId="77777777" w:rsidR="00BE0EE6" w:rsidRDefault="00BE0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 w:numId="25" w16cid:durableId="102455103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Settings\CPEREZ\Mis documentos\Proyecto Gestión de Calidad\Diagnóstico\Minuta de Reunion.dot</Template>
  <TotalTime>2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Sprint 04 - Proyecto APT</dc:title>
  <dc:subject>Documento de avance/cierre de Sprint</dc:subject>
  <dc:creator>Equipo de Proyecto APT</dc:creator>
  <cp:keywords/>
  <cp:lastModifiedBy>Sandra Olea</cp:lastModifiedBy>
  <cp:revision>3</cp:revision>
  <cp:lastPrinted>2008-08-04T13:42:00Z</cp:lastPrinted>
  <dcterms:created xsi:type="dcterms:W3CDTF">2023-08-06T20:51:00Z</dcterms:created>
  <dcterms:modified xsi:type="dcterms:W3CDTF">2023-08-06T20:54:00Z</dcterms:modified>
</cp:coreProperties>
</file>