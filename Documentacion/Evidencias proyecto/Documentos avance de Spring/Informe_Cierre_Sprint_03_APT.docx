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6E4C361D" w:rsidR="004D5823" w:rsidRDefault="004922AA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Informe de cierre Sprint 03</w:t>
      </w: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5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635F366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</w:tcPr>
          <w:p w14:paraId="5EC732AC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1AEFC72E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</w:tcPr>
          <w:p w14:paraId="7BB8E941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APT - 03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  <w:vAlign w:val="center"/>
          </w:tcPr>
          <w:p>
            <w:pPr>
              <w:jc w:val="left"/>
            </w:pPr>
            <w:r>
              <w:rPr>
                <w:rFonts w:ascii="Tahoma" w:hAnsi="Tahoma"/>
                <w:b w:val="0"/>
                <w:sz w:val="18"/>
              </w:rPr>
              <w:t>Asignatura Portafolio de Título</w:t>
            </w:r>
          </w:p>
        </w:tc>
        <w:tc>
          <w:tcPr>
            <w:tcW w:w="2692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Equipo de Proyecto APT</w:t>
            </w:r>
          </w:p>
        </w:tc>
      </w:tr>
      <w:tr w:rsidR="009D5E8A" w14:paraId="1A4AC5BF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6533716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</w:tcPr>
          <w:p w14:paraId="0191DE4D" w14:textId="77777777" w:rsidR="009D5E8A" w:rsidRDefault="009D5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5409E2B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Completar al cierre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Duoc UC.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Plataforma Inteligente de Gestión y Caracterización Comunitaria para Juntas de Vecinos</w:t>
            </w:r>
          </w:p>
        </w:tc>
      </w:tr>
    </w:tbl>
    <w:p w14:paraId="5FADA421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4"/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7F611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</w:tcPr>
          <w:p w14:paraId="113020D4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</w:tcPr>
          <w:p w14:paraId="79CE3376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Ivan Tamayo</w:t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</w:tr>
      <w:tr w:rsidR="0006703B" w14:paraId="4DF1C233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Rodrigo Romero</w:t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</w:tr>
      <w:tr w:rsidR="0006703B" w14:paraId="58C8D6C7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Richard Diaz</w:t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</w:tr>
      <w:tr w:rsidR="0006703B" w14:paraId="240DEC05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</w:tr>
    </w:tbl>
    <w:p w14:paraId="45243570" w14:textId="395D84B4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53B8CA60" w14:textId="77777777" w:rsidR="004922AA" w:rsidRDefault="004922AA">
      <w:pPr>
        <w:spacing w:line="240" w:lineRule="auto"/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br w:type="page"/>
      </w:r>
    </w:p>
    <w:p w14:paraId="37AE6B77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6F0671DD" w14:textId="77777777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3D4B9C58" w14:textId="6BC39927" w:rsidR="004D5823" w:rsidRDefault="004922AA" w:rsidP="004922AA">
      <w:pPr>
        <w:pStyle w:val="Ttulo1"/>
      </w:pPr>
      <w:r>
        <w:t xml:space="preserve">Introducción </w:t>
      </w:r>
    </w:p>
    <w:p w14:paraId="3B81A150" w14:textId="49A9B56E" w:rsidR="004922AA" w:rsidRPr="004922AA" w:rsidRDefault="004922AA" w:rsidP="004922AA">
      <w:pPr>
        <w:tabs>
          <w:tab w:val="left" w:pos="1368"/>
        </w:tabs>
        <w:spacing w:after="160"/>
      </w:pPr>
      <w:r>
        <w:rPr>
          <w:rFonts w:ascii="Tahoma" w:hAnsi="Tahoma"/>
          <w:sz w:val="18"/>
        </w:rPr>
        <w:t>Este informe corresponde al Sprint 03 del Proyecto APT, una plataforma web orientada a apoyar la gestión y caracterización comunitaria de juntas de vecinos, mediante funcionalidades de administración, comunicación, participación, solicitudes, indicadores y apoyo mediante IA. El documento se completará con los resultados reales al cierre de la iteración.</w:t>
      </w:r>
    </w:p>
    <w:p w14:paraId="687A6808" w14:textId="62357355" w:rsidR="004922AA" w:rsidRDefault="004922AA" w:rsidP="004922AA">
      <w:pPr>
        <w:pStyle w:val="Ttulo1"/>
      </w:pPr>
      <w:r>
        <w:t>Resumen Sprint</w:t>
      </w:r>
    </w:p>
    <w:p w14:paraId="3030047C" w14:textId="775BDEAE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Estado del informe: pendiente de completar al cierre del Sprint. Planificación vigente: Semanas 9–10, 10 días hábiles; 5 Historias de Usuario, 31 Story Points. Alcance planificado: HU-09: Participantes y asistencia; HU-10: Consultas, reclamos y solicitudes vecinales; HU-11: Gestionar solicitudes vecinales; HU-12: Solicitar y gestionar documentos comunitarios; HU-20: Realizar seguimiento de solicitudes.</w:t>
      </w:r>
    </w:p>
    <w:p w14:paraId="207917CB" w14:textId="3BB22549" w:rsidR="004922AA" w:rsidRDefault="004922AA" w:rsidP="004922AA">
      <w:pPr>
        <w:pStyle w:val="Ttulo1"/>
      </w:pPr>
      <w:r>
        <w:t>Tareas realizadas</w:t>
      </w:r>
    </w:p>
    <w:p w14:paraId="644FF33D" w14:textId="1B054B33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Pendiente de completar al cierre. Registrar aquí las tareas efectivamente realizadas y las postergadas, indicando motivo y reprogramación cuando corresponda. Como referencia, el Sprint Backlog contempla 27 tareas y 124 horas estimadas.</w:t>
      </w:r>
    </w:p>
    <w:p w14:paraId="77616751" w14:textId="63F0870A" w:rsidR="004922AA" w:rsidRDefault="004922AA" w:rsidP="004922AA">
      <w:pPr>
        <w:pStyle w:val="Ttulo1"/>
      </w:pPr>
      <w:r>
        <w:t xml:space="preserve">Próximo Sprint </w:t>
      </w:r>
    </w:p>
    <w:p w14:paraId="4F2C7D2B" w14:textId="7FBBAEA4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Sprint 4 (Semanas 11–12): HU-13 Mensajería con la directiva; HU-14 Caracterización comunitaria; HU-15 Indicadores comunitarios; HU-16 Dashboard de la directiva y exportación de reportes.</w:t>
      </w:r>
    </w:p>
    <w:p w14:paraId="5A3A8C23" w14:textId="712DFD39" w:rsidR="004922AA" w:rsidRDefault="004922AA" w:rsidP="004922AA">
      <w:pPr>
        <w:pStyle w:val="Ttulo1"/>
      </w:pPr>
      <w:r>
        <w:t xml:space="preserve">Anexos </w:t>
      </w:r>
    </w:p>
    <w:p w14:paraId="375AF0A5" w14:textId="000ADD5F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Adjuntar al cierre las evidencias que respalden el avance: capturas de funcionalidades, commits o Pull Requests del repositorio oficial, resultados de pruebas, evidencias de API/BD/interfaz y otros antecedentes asociados a tareas terminadas o postergadas.</w:t>
      </w:r>
    </w:p>
    <w:sectPr w:rsidR="004922AA" w:rsidRPr="004922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FF136" w14:textId="77777777" w:rsidR="00BE0EE6" w:rsidRDefault="00BE0EE6">
      <w:r>
        <w:separator/>
      </w:r>
    </w:p>
  </w:endnote>
  <w:endnote w:type="continuationSeparator" w:id="0">
    <w:p w14:paraId="5400C301" w14:textId="77777777" w:rsidR="00BE0EE6" w:rsidRDefault="00BE0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455A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&#13;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BD16B" w14:textId="77777777" w:rsidR="00BE0EE6" w:rsidRDefault="00BE0EE6">
      <w:r>
        <w:separator/>
      </w:r>
    </w:p>
  </w:footnote>
  <w:footnote w:type="continuationSeparator" w:id="0">
    <w:p w14:paraId="1A44BAB3" w14:textId="77777777" w:rsidR="00BE0EE6" w:rsidRDefault="00BE0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/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 w:numId="25" w16cid:durableId="1024551039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2AA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7652A8"/>
    <w:rsid w:val="007F6112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BE0EE6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22AA"/>
    <w:rPr>
      <w:i/>
      <w:iCs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922AA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2AA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22AA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22AA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922AA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922AA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4922AA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4922A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922A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uiPriority w:val="10"/>
    <w:qFormat/>
    <w:rsid w:val="004922AA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2AA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customStyle="1" w:styleId="Body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4922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922AA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3Car">
    <w:name w:val="Título 3 Car"/>
    <w:basedOn w:val="Fuentedeprrafopredeter"/>
    <w:link w:val="Ttulo3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7Car">
    <w:name w:val="Título 7 Car"/>
    <w:basedOn w:val="Fuentedeprrafopredeter"/>
    <w:link w:val="Ttulo7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8Car">
    <w:name w:val="Título 8 Car"/>
    <w:basedOn w:val="Fuentedeprrafopredeter"/>
    <w:link w:val="Ttulo8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Ttulo9Car">
    <w:name w:val="Título 9 Car"/>
    <w:basedOn w:val="Fuentedeprrafopredeter"/>
    <w:link w:val="Ttulo9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922AA"/>
    <w:rPr>
      <w:b/>
      <w:bCs/>
      <w:color w:val="C45911" w:themeColor="accent2" w:themeShade="BF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4922A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character" w:customStyle="1" w:styleId="SubttuloCar">
    <w:name w:val="Subtítulo Car"/>
    <w:basedOn w:val="Fuentedeprrafopredeter"/>
    <w:link w:val="Subttulo"/>
    <w:uiPriority w:val="11"/>
    <w:rsid w:val="004922AA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Textoennegrita">
    <w:name w:val="Strong"/>
    <w:uiPriority w:val="22"/>
    <w:qFormat/>
    <w:rsid w:val="004922AA"/>
    <w:rPr>
      <w:b/>
      <w:bCs/>
      <w:spacing w:val="0"/>
    </w:rPr>
  </w:style>
  <w:style w:type="character" w:styleId="nfasis">
    <w:name w:val="Emphasis"/>
    <w:uiPriority w:val="20"/>
    <w:qFormat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922AA"/>
    <w:rPr>
      <w:i w:val="0"/>
      <w:iCs w:val="0"/>
      <w:color w:val="C45911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4922AA"/>
    <w:rPr>
      <w:color w:val="C45911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2AA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nfasissutil">
    <w:name w:val="Subtle Emphasis"/>
    <w:uiPriority w:val="19"/>
    <w:qFormat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nfasisintenso">
    <w:name w:val="Intense Emphasis"/>
    <w:uiPriority w:val="21"/>
    <w:qFormat/>
    <w:rsid w:val="004922A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Referenciasutil">
    <w:name w:val="Subtle Reference"/>
    <w:uiPriority w:val="31"/>
    <w:qFormat/>
    <w:rsid w:val="004922AA"/>
    <w:rPr>
      <w:i/>
      <w:iCs/>
      <w:smallCaps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/>
    <w:rsid w:val="004922AA"/>
    <w:rPr>
      <w:b/>
      <w:bCs/>
      <w:i/>
      <w:iCs/>
      <w:smallCaps/>
      <w:color w:val="ED7D31" w:themeColor="accent2"/>
      <w:u w:color="ED7D31" w:themeColor="accent2"/>
    </w:rPr>
  </w:style>
  <w:style w:type="character" w:styleId="Ttulodellibro">
    <w:name w:val="Book Title"/>
    <w:uiPriority w:val="33"/>
    <w:qFormat/>
    <w:rsid w:val="004922AA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922AA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922AA"/>
    <w:rPr>
      <w:i/>
      <w:iCs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Settings\CPEREZ\Mis documentos\Proyecto Gestión de Calidad\Diagnóstico\Minuta de Reunion.dot</Template>
  <TotalTime>2</TotalTime>
  <Pages>2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cierre Sprint 03 - Proyecto APT</dc:title>
  <dc:subject>Documento de avance/cierre de Sprint</dc:subject>
  <dc:creator>Equipo de Proyecto APT</dc:creator>
  <cp:keywords/>
  <cp:lastModifiedBy>Sandra Olea</cp:lastModifiedBy>
  <cp:revision>3</cp:revision>
  <cp:lastPrinted>2008-08-04T13:42:00Z</cp:lastPrinted>
  <dcterms:created xsi:type="dcterms:W3CDTF">2023-08-06T20:51:00Z</dcterms:created>
  <dcterms:modified xsi:type="dcterms:W3CDTF">2023-08-06T20:54:00Z</dcterms:modified>
</cp:coreProperties>
</file>